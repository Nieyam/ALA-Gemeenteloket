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7"/>
        <w:gridCol w:w="2266"/>
        <w:gridCol w:w="2412"/>
        <w:gridCol w:w="2081"/>
      </w:tblGrid>
      <w:tr w:rsidR="00650259" w:rsidRPr="00A45CFE" w:rsidTr="003A6980">
        <w:sdt>
          <w:sdtPr>
            <w:id w:val="1621259925"/>
            <w:placeholder>
              <w:docPart w:val="71273958A820437DB68E880A5B2E90B5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56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Voornaam</w:t>
                </w:r>
              </w:p>
            </w:tc>
          </w:sdtContent>
        </w:sdt>
        <w:tc>
          <w:tcPr>
            <w:tcW w:w="3744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3A6980">
        <w:sdt>
          <w:sdtPr>
            <w:id w:val="-1470592894"/>
            <w:placeholder>
              <w:docPart w:val="40E416382DE0459193F9C61524CB40E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56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Achternaam</w:t>
                </w:r>
              </w:p>
            </w:tc>
          </w:sdtContent>
        </w:sdt>
        <w:tc>
          <w:tcPr>
            <w:tcW w:w="3744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3A6980">
        <w:sdt>
          <w:sdtPr>
            <w:id w:val="572943512"/>
            <w:placeholder>
              <w:docPart w:val="F8D278F931644FB2911535EB00BACD3C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56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Adres</w:t>
                </w:r>
              </w:p>
            </w:tc>
          </w:sdtContent>
        </w:sdt>
        <w:tc>
          <w:tcPr>
            <w:tcW w:w="3744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3A6980">
        <w:sdt>
          <w:sdtPr>
            <w:id w:val="-521243642"/>
            <w:placeholder>
              <w:docPart w:val="671AB00C58E04100BF4F5FB41BED33E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56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Postcode en plaats</w:t>
                </w:r>
              </w:p>
            </w:tc>
          </w:sdtContent>
        </w:sdt>
        <w:tc>
          <w:tcPr>
            <w:tcW w:w="3744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3A6980">
        <w:sdt>
          <w:sdtPr>
            <w:id w:val="83577009"/>
            <w:placeholder>
              <w:docPart w:val="5B36A9E234F040DC9500B242866F6FC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56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Telefoon thuis</w:t>
                </w:r>
              </w:p>
            </w:tc>
          </w:sdtContent>
        </w:sdt>
        <w:tc>
          <w:tcPr>
            <w:tcW w:w="1255" w:type="pct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  <w:sdt>
          <w:sdtPr>
            <w:id w:val="-1074967882"/>
            <w:placeholder>
              <w:docPart w:val="8A90A14919EB46E79A6D15B8ED22368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6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Mobiele telefoon</w:t>
                </w:r>
              </w:p>
            </w:tc>
          </w:sdtContent>
        </w:sdt>
        <w:tc>
          <w:tcPr>
            <w:tcW w:w="1153" w:type="pct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3A6980">
        <w:sdt>
          <w:sdtPr>
            <w:id w:val="-965116832"/>
            <w:placeholder>
              <w:docPart w:val="5AA1537D8E5543F7BE61D0380874649F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56" w:type="pct"/>
                <w:vAlign w:val="bottom"/>
              </w:tcPr>
              <w:p w:rsidR="00650259" w:rsidRPr="00A45CFE" w:rsidRDefault="00346DE2" w:rsidP="00346DE2">
                <w:r w:rsidRPr="00A45CFE">
                  <w:rPr>
                    <w:lang w:bidi="nl-NL"/>
                  </w:rPr>
                  <w:t>E-mail</w:t>
                </w:r>
              </w:p>
            </w:tc>
          </w:sdtContent>
        </w:sdt>
        <w:tc>
          <w:tcPr>
            <w:tcW w:w="3744" w:type="pct"/>
            <w:gridSpan w:val="3"/>
            <w:tcBorders>
              <w:bottom w:val="single" w:sz="4" w:space="0" w:color="auto"/>
            </w:tcBorders>
            <w:vAlign w:val="bottom"/>
          </w:tcPr>
          <w:p w:rsidR="00650259" w:rsidRPr="00A45CFE" w:rsidRDefault="00650259" w:rsidP="00346DE2">
            <w:pPr>
              <w:spacing w:before="240"/>
            </w:pPr>
          </w:p>
        </w:tc>
      </w:tr>
      <w:tr w:rsidR="00650259" w:rsidRPr="00A45CFE" w:rsidTr="00346DE2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650259" w:rsidRPr="00A45CFE" w:rsidRDefault="00650259" w:rsidP="00346DE2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3A6980" w:rsidRPr="00A45CFE" w:rsidTr="003A6980">
        <w:tc>
          <w:tcPr>
            <w:tcW w:w="1256" w:type="pct"/>
            <w:vAlign w:val="bottom"/>
          </w:tcPr>
          <w:p w:rsidR="003A6980" w:rsidRPr="00A45CFE" w:rsidRDefault="003A6980" w:rsidP="003A6980">
            <w:r>
              <w:t>Bent u eigenaar van de grond waarop de boom staat?</w:t>
            </w:r>
          </w:p>
        </w:tc>
        <w:tc>
          <w:tcPr>
            <w:tcW w:w="3744" w:type="pct"/>
            <w:gridSpan w:val="3"/>
            <w:tcBorders>
              <w:bottom w:val="single" w:sz="4" w:space="0" w:color="auto"/>
            </w:tcBorders>
            <w:vAlign w:val="bottom"/>
          </w:tcPr>
          <w:p w:rsidR="003A6980" w:rsidRPr="00A45CFE" w:rsidRDefault="003A6980" w:rsidP="0023686A">
            <w:pPr>
              <w:spacing w:before="240"/>
            </w:pPr>
          </w:p>
        </w:tc>
      </w:tr>
      <w:tr w:rsidR="003A6980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3A6980" w:rsidRPr="00A45CFE" w:rsidRDefault="003A6980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3A6980" w:rsidRPr="00A45CFE" w:rsidTr="003A6980">
        <w:tc>
          <w:tcPr>
            <w:tcW w:w="1256" w:type="pct"/>
            <w:vAlign w:val="bottom"/>
          </w:tcPr>
          <w:p w:rsidR="003A6980" w:rsidRPr="00A45CFE" w:rsidRDefault="003A6980" w:rsidP="003A6980">
            <w:r>
              <w:t>Soort boom</w:t>
            </w:r>
          </w:p>
        </w:tc>
        <w:tc>
          <w:tcPr>
            <w:tcW w:w="3744" w:type="pct"/>
            <w:gridSpan w:val="3"/>
            <w:tcBorders>
              <w:bottom w:val="single" w:sz="4" w:space="0" w:color="auto"/>
            </w:tcBorders>
            <w:vAlign w:val="bottom"/>
          </w:tcPr>
          <w:p w:rsidR="003A6980" w:rsidRPr="00A45CFE" w:rsidRDefault="003A6980" w:rsidP="0023686A">
            <w:pPr>
              <w:spacing w:before="240"/>
            </w:pPr>
          </w:p>
        </w:tc>
      </w:tr>
      <w:tr w:rsidR="003A6980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3A6980" w:rsidRPr="00A45CFE" w:rsidRDefault="003A6980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3A6980" w:rsidRPr="00A45CFE" w:rsidTr="0023686A">
        <w:tc>
          <w:tcPr>
            <w:tcW w:w="1256" w:type="pct"/>
            <w:vAlign w:val="bottom"/>
          </w:tcPr>
          <w:p w:rsidR="003A6980" w:rsidRPr="00A45CFE" w:rsidRDefault="003A6980" w:rsidP="0023686A">
            <w:r>
              <w:t>Plaats</w:t>
            </w:r>
          </w:p>
        </w:tc>
        <w:tc>
          <w:tcPr>
            <w:tcW w:w="3744" w:type="pct"/>
            <w:gridSpan w:val="3"/>
            <w:tcBorders>
              <w:bottom w:val="single" w:sz="4" w:space="0" w:color="auto"/>
            </w:tcBorders>
            <w:vAlign w:val="bottom"/>
          </w:tcPr>
          <w:p w:rsidR="003A6980" w:rsidRPr="00A45CFE" w:rsidRDefault="003A6980" w:rsidP="0023686A">
            <w:pPr>
              <w:spacing w:before="240"/>
            </w:pPr>
          </w:p>
        </w:tc>
      </w:tr>
      <w:tr w:rsidR="003A6980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3A6980" w:rsidRPr="00A45CFE" w:rsidRDefault="003A6980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3A6980" w:rsidRPr="00A45CFE" w:rsidTr="0023686A">
        <w:tc>
          <w:tcPr>
            <w:tcW w:w="1256" w:type="pct"/>
            <w:vAlign w:val="bottom"/>
          </w:tcPr>
          <w:p w:rsidR="003A6980" w:rsidRPr="00A45CFE" w:rsidRDefault="003A6980" w:rsidP="0023686A">
            <w:r>
              <w:t>Datum</w:t>
            </w:r>
          </w:p>
        </w:tc>
        <w:tc>
          <w:tcPr>
            <w:tcW w:w="3744" w:type="pct"/>
            <w:gridSpan w:val="3"/>
            <w:tcBorders>
              <w:bottom w:val="single" w:sz="4" w:space="0" w:color="auto"/>
            </w:tcBorders>
            <w:vAlign w:val="bottom"/>
          </w:tcPr>
          <w:p w:rsidR="003A6980" w:rsidRPr="00A45CFE" w:rsidRDefault="003A6980" w:rsidP="0023686A">
            <w:pPr>
              <w:spacing w:before="240"/>
            </w:pPr>
          </w:p>
        </w:tc>
      </w:tr>
      <w:tr w:rsidR="003A6980" w:rsidRPr="00A45CFE" w:rsidTr="0023686A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:rsidR="003A6980" w:rsidRPr="00A45CFE" w:rsidRDefault="003A6980" w:rsidP="0023686A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:rsidR="003A6980" w:rsidRDefault="003A6980" w:rsidP="00E677FE">
      <w:pPr>
        <w:spacing w:after="0"/>
        <w:rPr>
          <w:sz w:val="16"/>
          <w:szCs w:val="16"/>
        </w:rPr>
      </w:pPr>
    </w:p>
    <w:p w:rsidR="003A6980" w:rsidRDefault="003A6980" w:rsidP="00E677FE">
      <w:pPr>
        <w:spacing w:after="0"/>
        <w:rPr>
          <w:sz w:val="16"/>
          <w:szCs w:val="16"/>
        </w:rPr>
      </w:pPr>
    </w:p>
    <w:p w:rsidR="003A6980" w:rsidRDefault="003A6980" w:rsidP="00E677FE">
      <w:pPr>
        <w:spacing w:after="0"/>
        <w:rPr>
          <w:sz w:val="16"/>
          <w:szCs w:val="16"/>
        </w:rPr>
      </w:pPr>
    </w:p>
    <w:tbl>
      <w:tblPr>
        <w:tblStyle w:val="Tabel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7"/>
        <w:gridCol w:w="6759"/>
      </w:tblGrid>
      <w:tr w:rsidR="003A6980" w:rsidRPr="00A45CFE" w:rsidTr="0023686A">
        <w:tc>
          <w:tcPr>
            <w:tcW w:w="1256" w:type="pct"/>
            <w:vAlign w:val="bottom"/>
          </w:tcPr>
          <w:p w:rsidR="003A6980" w:rsidRPr="00A45CFE" w:rsidRDefault="003A6980" w:rsidP="0023686A">
            <w:r>
              <w:t>Handtekening</w:t>
            </w:r>
          </w:p>
        </w:tc>
        <w:tc>
          <w:tcPr>
            <w:tcW w:w="3744" w:type="pct"/>
            <w:tcBorders>
              <w:bottom w:val="single" w:sz="4" w:space="0" w:color="auto"/>
            </w:tcBorders>
            <w:vAlign w:val="bottom"/>
          </w:tcPr>
          <w:p w:rsidR="003A6980" w:rsidRPr="00A45CFE" w:rsidRDefault="003A6980" w:rsidP="0023686A">
            <w:pPr>
              <w:spacing w:before="240"/>
            </w:pPr>
          </w:p>
        </w:tc>
      </w:tr>
    </w:tbl>
    <w:p w:rsidR="003A6980" w:rsidRPr="00A45CFE" w:rsidRDefault="003A6980" w:rsidP="00E677FE">
      <w:pPr>
        <w:spacing w:after="0"/>
        <w:rPr>
          <w:sz w:val="16"/>
          <w:szCs w:val="16"/>
        </w:rPr>
      </w:pPr>
    </w:p>
    <w:sectPr w:rsidR="003A6980" w:rsidRPr="00A45CFE" w:rsidSect="000E5B5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4857" w:rsidRDefault="00EB4857" w:rsidP="00650259">
      <w:pPr>
        <w:spacing w:after="0" w:line="240" w:lineRule="auto"/>
      </w:pPr>
      <w:r>
        <w:separator/>
      </w:r>
    </w:p>
  </w:endnote>
  <w:endnote w:type="continuationSeparator" w:id="0">
    <w:p w:rsidR="00EB4857" w:rsidRDefault="00EB4857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8BBC9E88-910B-414D-81F8-5AE9ECBB0931}"/>
    <w:embedBold r:id="rId2" w:fontKey="{931BD790-DD4D-43D8-AAEE-13F3746CF0A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250D952-DBA2-4645-B0F8-0A0BF217B343}"/>
    <w:embedBold r:id="rId4" w:fontKey="{61BDEF12-BDB6-46D0-A6F1-3801887AE87B}"/>
    <w:embedItalic r:id="rId5" w:fontKey="{EDCED72A-722F-4178-A23B-BE79F4E4080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22A774BA-3075-4360-A4DE-211943C1C92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980" w:rsidRDefault="003A6980">
    <w:pPr>
      <w:pStyle w:val="Voet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980" w:rsidRDefault="003A6980">
    <w:pPr>
      <w:pStyle w:val="Voetteks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980" w:rsidRDefault="003A6980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4857" w:rsidRDefault="00EB4857" w:rsidP="00650259">
      <w:pPr>
        <w:spacing w:after="0" w:line="240" w:lineRule="auto"/>
      </w:pPr>
      <w:r>
        <w:separator/>
      </w:r>
    </w:p>
  </w:footnote>
  <w:footnote w:type="continuationSeparator" w:id="0">
    <w:p w:rsidR="00EB4857" w:rsidRDefault="00EB4857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980" w:rsidRDefault="003A6980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980" w:rsidRPr="00307927" w:rsidRDefault="003A6980">
    <w:pPr>
      <w:pStyle w:val="Koptekst"/>
      <w:rPr>
        <w:color w:val="000000" w:themeColor="text1"/>
      </w:rPr>
    </w:pPr>
    <w:r>
      <w:rPr>
        <w:noProof/>
        <w:lang w:eastAsia="nl-NL"/>
      </w:rPr>
      <w:drawing>
        <wp:inline distT="0" distB="0" distL="0" distR="0" wp14:anchorId="246A3E3A" wp14:editId="1AE207C5">
          <wp:extent cx="2286000" cy="1022951"/>
          <wp:effectExtent l="0" t="0" r="0" b="6350"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nnyy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0497" cy="103838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07927">
      <w:rPr>
        <w:color w:val="000000" w:themeColor="text1"/>
      </w:rPr>
      <w:t>Kapvergunning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6980" w:rsidRDefault="003A6980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Hoofdstuk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Bijlag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jstopsomteken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jstopsomteken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jstnummering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jstnummering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Genummerdetek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Hoofdstuk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Kop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Kop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Kop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Kop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Hoofdstuk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Hoofdstuk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980"/>
    <w:rsid w:val="00024115"/>
    <w:rsid w:val="00052382"/>
    <w:rsid w:val="0006568A"/>
    <w:rsid w:val="00076F0F"/>
    <w:rsid w:val="00084253"/>
    <w:rsid w:val="000D1F49"/>
    <w:rsid w:val="000E5B5B"/>
    <w:rsid w:val="001727CA"/>
    <w:rsid w:val="001C4A3D"/>
    <w:rsid w:val="002462F3"/>
    <w:rsid w:val="00247EB3"/>
    <w:rsid w:val="002C56E6"/>
    <w:rsid w:val="00307927"/>
    <w:rsid w:val="00346DE2"/>
    <w:rsid w:val="00361E11"/>
    <w:rsid w:val="003A6980"/>
    <w:rsid w:val="003B4744"/>
    <w:rsid w:val="003F0847"/>
    <w:rsid w:val="003F5A46"/>
    <w:rsid w:val="0040090B"/>
    <w:rsid w:val="0046302A"/>
    <w:rsid w:val="00487D2D"/>
    <w:rsid w:val="004D5D62"/>
    <w:rsid w:val="005112D0"/>
    <w:rsid w:val="005221AD"/>
    <w:rsid w:val="00577E06"/>
    <w:rsid w:val="005A3BF7"/>
    <w:rsid w:val="005F2035"/>
    <w:rsid w:val="005F7990"/>
    <w:rsid w:val="0063739C"/>
    <w:rsid w:val="00650259"/>
    <w:rsid w:val="006E629B"/>
    <w:rsid w:val="00731F26"/>
    <w:rsid w:val="00734F3F"/>
    <w:rsid w:val="00760D65"/>
    <w:rsid w:val="00770F25"/>
    <w:rsid w:val="007A35A8"/>
    <w:rsid w:val="007B0A85"/>
    <w:rsid w:val="007C6A52"/>
    <w:rsid w:val="0082043E"/>
    <w:rsid w:val="008221E3"/>
    <w:rsid w:val="008772AC"/>
    <w:rsid w:val="008E203A"/>
    <w:rsid w:val="0091229C"/>
    <w:rsid w:val="00940E73"/>
    <w:rsid w:val="0098597D"/>
    <w:rsid w:val="009F619A"/>
    <w:rsid w:val="009F6DDE"/>
    <w:rsid w:val="00A07415"/>
    <w:rsid w:val="00A34B7C"/>
    <w:rsid w:val="00A370A8"/>
    <w:rsid w:val="00A45CFE"/>
    <w:rsid w:val="00A65D5E"/>
    <w:rsid w:val="00B25CE8"/>
    <w:rsid w:val="00BB4CF3"/>
    <w:rsid w:val="00BD4753"/>
    <w:rsid w:val="00BD5CB1"/>
    <w:rsid w:val="00BE62EE"/>
    <w:rsid w:val="00C003BA"/>
    <w:rsid w:val="00C46878"/>
    <w:rsid w:val="00C5584A"/>
    <w:rsid w:val="00CB4A51"/>
    <w:rsid w:val="00CD4532"/>
    <w:rsid w:val="00CD47B0"/>
    <w:rsid w:val="00CE6104"/>
    <w:rsid w:val="00CE7918"/>
    <w:rsid w:val="00D16163"/>
    <w:rsid w:val="00D27C15"/>
    <w:rsid w:val="00DB3FAD"/>
    <w:rsid w:val="00E61C09"/>
    <w:rsid w:val="00E677FE"/>
    <w:rsid w:val="00EB3B58"/>
    <w:rsid w:val="00EB4857"/>
    <w:rsid w:val="00EB563B"/>
    <w:rsid w:val="00EC7359"/>
    <w:rsid w:val="00EE3054"/>
    <w:rsid w:val="00F00606"/>
    <w:rsid w:val="00F01256"/>
    <w:rsid w:val="00F62A1B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nl-NL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uiPriority w:val="1"/>
    <w:qFormat/>
    <w:rsid w:val="002462F3"/>
  </w:style>
  <w:style w:type="paragraph" w:styleId="Kop1">
    <w:name w:val="heading 1"/>
    <w:basedOn w:val="Standaard"/>
    <w:link w:val="Kop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Kop2">
    <w:name w:val="heading 2"/>
    <w:basedOn w:val="Standaard"/>
    <w:link w:val="Kop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Kop3">
    <w:name w:val="heading 3"/>
    <w:basedOn w:val="Standaard"/>
    <w:next w:val="Standaard"/>
    <w:link w:val="Kop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Kop4">
    <w:name w:val="heading 4"/>
    <w:basedOn w:val="Standaard"/>
    <w:link w:val="Kop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Kop5">
    <w:name w:val="heading 5"/>
    <w:basedOn w:val="Kop2"/>
    <w:link w:val="Kop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Kop6">
    <w:name w:val="heading 6"/>
    <w:basedOn w:val="Standaard"/>
    <w:next w:val="Standaard"/>
    <w:link w:val="Kop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1"/>
    <w:semiHidden/>
    <w:rsid w:val="00BB4CF3"/>
    <w:rPr>
      <w:b/>
      <w:color w:val="4BACC6"/>
      <w:sz w:val="52"/>
    </w:rPr>
  </w:style>
  <w:style w:type="character" w:customStyle="1" w:styleId="Hashtag">
    <w:name w:val="Hashtag"/>
    <w:basedOn w:val="Standaardalinea-lettertype"/>
    <w:uiPriority w:val="99"/>
    <w:semiHidden/>
    <w:rsid w:val="00CD4532"/>
    <w:rPr>
      <w:color w:val="2B579A"/>
      <w:shd w:val="clear" w:color="auto" w:fill="E6E6E6"/>
    </w:rPr>
  </w:style>
  <w:style w:type="paragraph" w:customStyle="1" w:styleId="Genummerdetekst">
    <w:name w:val="Genummerde tekst"/>
    <w:basedOn w:val="Standaard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Standaard1">
    <w:name w:val="Standaard1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Kop2Char">
    <w:name w:val="Kop 2 Char"/>
    <w:basedOn w:val="Standaardalinea-lettertype"/>
    <w:link w:val="Kop2"/>
    <w:uiPriority w:val="1"/>
    <w:semiHidden/>
    <w:rsid w:val="00BB4CF3"/>
    <w:rPr>
      <w:b/>
      <w:bCs/>
      <w:color w:val="694A77"/>
      <w:sz w:val="32"/>
      <w:szCs w:val="32"/>
      <w:lang w:eastAsia="zh-CN"/>
    </w:rPr>
  </w:style>
  <w:style w:type="paragraph" w:styleId="Standaardinspringing">
    <w:name w:val="Normal Indent"/>
    <w:basedOn w:val="Standaard"/>
    <w:uiPriority w:val="99"/>
    <w:rsid w:val="000D1F49"/>
    <w:pPr>
      <w:spacing w:before="120"/>
      <w:ind w:left="720"/>
    </w:pPr>
  </w:style>
  <w:style w:type="character" w:customStyle="1" w:styleId="Kop3Char">
    <w:name w:val="Kop 3 Char"/>
    <w:basedOn w:val="Standaardalinea-lettertype"/>
    <w:link w:val="Kop3"/>
    <w:uiPriority w:val="1"/>
    <w:semiHidden/>
    <w:rsid w:val="00BB4CF3"/>
    <w:rPr>
      <w:b/>
      <w:bCs/>
      <w:color w:val="694A77"/>
      <w:szCs w:val="27"/>
    </w:rPr>
  </w:style>
  <w:style w:type="paragraph" w:styleId="Inhopg1">
    <w:name w:val="toc 1"/>
    <w:basedOn w:val="Standaard"/>
    <w:next w:val="Standaard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Voetnoottekst">
    <w:name w:val="footnote text"/>
    <w:basedOn w:val="Standaard"/>
    <w:link w:val="Voetnootteks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BB4CF3"/>
    <w:rPr>
      <w:sz w:val="18"/>
      <w:szCs w:val="20"/>
    </w:rPr>
  </w:style>
  <w:style w:type="paragraph" w:styleId="Lijstopsomteken">
    <w:name w:val="List Bullet"/>
    <w:basedOn w:val="Standaard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kstopmerking">
    <w:name w:val="annotation text"/>
    <w:basedOn w:val="Standaard"/>
    <w:link w:val="TekstopmerkingChar"/>
    <w:uiPriority w:val="99"/>
    <w:semiHidden/>
    <w:rsid w:val="000D1F49"/>
    <w:rPr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D4532"/>
    <w:rPr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F62A1B"/>
    <w:pPr>
      <w:spacing w:after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KoptekstChar">
    <w:name w:val="Koptekst Char"/>
    <w:basedOn w:val="Standaardalinea-lettertype"/>
    <w:link w:val="Koptekst"/>
    <w:uiPriority w:val="99"/>
    <w:rsid w:val="00F62A1B"/>
    <w:rPr>
      <w:rFonts w:asciiTheme="majorHAnsi" w:eastAsia="Calibri" w:hAnsiTheme="majorHAnsi" w:cs="Times New Roman"/>
      <w:b/>
      <w:color w:val="FFFFFF"/>
      <w:sz w:val="44"/>
    </w:rPr>
  </w:style>
  <w:style w:type="paragraph" w:styleId="Voettekst">
    <w:name w:val="footer"/>
    <w:basedOn w:val="Standaard"/>
    <w:link w:val="VoettekstChar"/>
    <w:uiPriority w:val="99"/>
    <w:rsid w:val="002462F3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VoettekstChar">
    <w:name w:val="Voettekst Char"/>
    <w:basedOn w:val="Standaardalinea-lettertype"/>
    <w:link w:val="Voettekst"/>
    <w:uiPriority w:val="99"/>
    <w:rsid w:val="002462F3"/>
    <w:rPr>
      <w:sz w:val="18"/>
      <w:szCs w:val="24"/>
    </w:rPr>
  </w:style>
  <w:style w:type="character" w:styleId="Voetnootmarkering">
    <w:name w:val="footnote reference"/>
    <w:basedOn w:val="Standaardalinea-lettertype"/>
    <w:uiPriority w:val="99"/>
    <w:semiHidden/>
    <w:rsid w:val="000D1F49"/>
    <w:rPr>
      <w:vertAlign w:val="superscript"/>
    </w:rPr>
  </w:style>
  <w:style w:type="character" w:styleId="Verwijzingopmerking">
    <w:name w:val="annotation reference"/>
    <w:basedOn w:val="Standaardalinea-lettertype"/>
    <w:uiPriority w:val="99"/>
    <w:semiHidden/>
    <w:rsid w:val="000D1F49"/>
    <w:rPr>
      <w:sz w:val="18"/>
      <w:szCs w:val="18"/>
    </w:rPr>
  </w:style>
  <w:style w:type="paragraph" w:styleId="Lijstnummering">
    <w:name w:val="List Number"/>
    <w:basedOn w:val="Standaard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Standaardalinea-lettertype"/>
    <w:uiPriority w:val="99"/>
    <w:semiHidden/>
    <w:rsid w:val="000D1F49"/>
    <w:rPr>
      <w:color w:val="BF678E" w:themeColor="hyperlink"/>
      <w:u w:val="single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0D1F49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Geenafstand">
    <w:name w:val="No Spacing"/>
    <w:basedOn w:val="Standaard"/>
    <w:uiPriority w:val="1"/>
    <w:qFormat/>
    <w:rsid w:val="00731F26"/>
    <w:pPr>
      <w:widowControl w:val="0"/>
      <w:autoSpaceDE w:val="0"/>
      <w:autoSpaceDN w:val="0"/>
      <w:spacing w:after="0" w:line="240" w:lineRule="auto"/>
    </w:pPr>
    <w:rPr>
      <w:rFonts w:eastAsia="Calibri" w:cs="Calibri"/>
      <w:sz w:val="18"/>
    </w:rPr>
  </w:style>
  <w:style w:type="paragraph" w:styleId="Titel">
    <w:name w:val="Title"/>
    <w:basedOn w:val="Standaard"/>
    <w:next w:val="Standaard"/>
    <w:link w:val="Titel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semiHidden/>
    <w:rsid w:val="00BB4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jstopsomteken2">
    <w:name w:val="List Bullet 2"/>
    <w:basedOn w:val="Standaard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Afbeeldingentabel">
    <w:name w:val="Afbeeldingentabel"/>
    <w:basedOn w:val="Standaardtabel"/>
    <w:uiPriority w:val="99"/>
    <w:rsid w:val="000D1F49"/>
    <w:tblPr/>
    <w:trPr>
      <w:cantSplit/>
    </w:trPr>
  </w:style>
  <w:style w:type="character" w:customStyle="1" w:styleId="Kop4Char">
    <w:name w:val="Kop 4 Char"/>
    <w:basedOn w:val="Standaardalinea-lettertype"/>
    <w:link w:val="Kop4"/>
    <w:uiPriority w:val="9"/>
    <w:semiHidden/>
    <w:rsid w:val="00BB4CF3"/>
    <w:rPr>
      <w:b/>
      <w:sz w:val="25"/>
      <w:szCs w:val="25"/>
    </w:rPr>
  </w:style>
  <w:style w:type="character" w:customStyle="1" w:styleId="Kop5Char">
    <w:name w:val="Kop 5 Char"/>
    <w:basedOn w:val="Kop2Char"/>
    <w:link w:val="Kop5"/>
    <w:uiPriority w:val="1"/>
    <w:semiHidden/>
    <w:rsid w:val="00BB4CF3"/>
    <w:rPr>
      <w:b/>
      <w:bCs/>
      <w:caps/>
      <w:color w:val="4BACC6"/>
      <w:sz w:val="32"/>
      <w:szCs w:val="32"/>
      <w:lang w:eastAsia="zh-CN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B4CF3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B4CF3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B4C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B4C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hopg2">
    <w:name w:val="toc 2"/>
    <w:basedOn w:val="Standaard"/>
    <w:next w:val="Standaard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Inhopg3">
    <w:name w:val="toc 3"/>
    <w:basedOn w:val="Standaard"/>
    <w:next w:val="Standaard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Lijstmetafbeeldingen">
    <w:name w:val="table of figures"/>
    <w:basedOn w:val="Standaard"/>
    <w:next w:val="Standaard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jstnummering2">
    <w:name w:val="List Number 2"/>
    <w:basedOn w:val="Standaard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GevolgdeHyperlink">
    <w:name w:val="FollowedHyperlink"/>
    <w:basedOn w:val="Standaardalinea-lettertype"/>
    <w:uiPriority w:val="99"/>
    <w:semiHidden/>
    <w:rsid w:val="000D1F49"/>
    <w:rPr>
      <w:color w:val="731F1C" w:themeColor="followedHyperlink"/>
      <w:u w:val="single"/>
    </w:rPr>
  </w:style>
  <w:style w:type="paragraph" w:styleId="Normaalweb">
    <w:name w:val="Normal (Web)"/>
    <w:basedOn w:val="Standaard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itelvanboek">
    <w:name w:val="Book Title"/>
    <w:basedOn w:val="Standaardalinea-lettertype"/>
    <w:uiPriority w:val="33"/>
    <w:semiHidden/>
    <w:rsid w:val="000D1F49"/>
    <w:rPr>
      <w:b/>
      <w:bCs/>
      <w:i/>
      <w:iCs/>
      <w:spacing w:val="5"/>
    </w:rPr>
  </w:style>
  <w:style w:type="paragraph" w:styleId="Kopvaninhoudsopgave">
    <w:name w:val="TOC Heading"/>
    <w:basedOn w:val="Standaard"/>
    <w:next w:val="Standaard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kst">
    <w:name w:val="macro"/>
    <w:link w:val="Macroteks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BB4CF3"/>
    <w:rPr>
      <w:rFonts w:ascii="Consolas" w:hAnsi="Consolas"/>
      <w:sz w:val="20"/>
      <w:szCs w:val="20"/>
    </w:rPr>
  </w:style>
  <w:style w:type="table" w:styleId="Tabelraster">
    <w:name w:val="Table Grid"/>
    <w:basedOn w:val="Standaardtabe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346D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ss\AppData\Roaming\Microsoft\Templates\Vrijwilligersformuli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1273958A820437DB68E880A5B2E90B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7C86C16-E95D-44C5-914A-1F9FC1594D04}"/>
      </w:docPartPr>
      <w:docPartBody>
        <w:p w:rsidR="00000000" w:rsidRDefault="00F2450E">
          <w:pPr>
            <w:pStyle w:val="71273958A820437DB68E880A5B2E90B5"/>
          </w:pPr>
          <w:r w:rsidRPr="00A45CFE">
            <w:rPr>
              <w:lang w:bidi="nl-NL"/>
            </w:rPr>
            <w:t>Voornaam</w:t>
          </w:r>
        </w:p>
      </w:docPartBody>
    </w:docPart>
    <w:docPart>
      <w:docPartPr>
        <w:name w:val="40E416382DE0459193F9C61524CB40E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56897B-17EF-4917-8D8D-AAC50C2FD527}"/>
      </w:docPartPr>
      <w:docPartBody>
        <w:p w:rsidR="00000000" w:rsidRDefault="00F2450E">
          <w:pPr>
            <w:pStyle w:val="40E416382DE0459193F9C61524CB40E0"/>
          </w:pPr>
          <w:r w:rsidRPr="00A45CFE">
            <w:rPr>
              <w:lang w:bidi="nl-NL"/>
            </w:rPr>
            <w:t>Achternaam</w:t>
          </w:r>
        </w:p>
      </w:docPartBody>
    </w:docPart>
    <w:docPart>
      <w:docPartPr>
        <w:name w:val="F8D278F931644FB2911535EB00BACD3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BB7F822-D94B-44AC-B941-E3A407DE7EBC}"/>
      </w:docPartPr>
      <w:docPartBody>
        <w:p w:rsidR="00000000" w:rsidRDefault="00F2450E">
          <w:pPr>
            <w:pStyle w:val="F8D278F931644FB2911535EB00BACD3C"/>
          </w:pPr>
          <w:r w:rsidRPr="00A45CFE">
            <w:rPr>
              <w:lang w:bidi="nl-NL"/>
            </w:rPr>
            <w:t>Adres</w:t>
          </w:r>
        </w:p>
      </w:docPartBody>
    </w:docPart>
    <w:docPart>
      <w:docPartPr>
        <w:name w:val="671AB00C58E04100BF4F5FB41BED33E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72EF5BC-FB4D-4CC0-8CFD-13C90970E134}"/>
      </w:docPartPr>
      <w:docPartBody>
        <w:p w:rsidR="00000000" w:rsidRDefault="00F2450E">
          <w:pPr>
            <w:pStyle w:val="671AB00C58E04100BF4F5FB41BED33E2"/>
          </w:pPr>
          <w:r w:rsidRPr="00A45CFE">
            <w:rPr>
              <w:lang w:bidi="nl-NL"/>
            </w:rPr>
            <w:t>Postcode en plaats</w:t>
          </w:r>
        </w:p>
      </w:docPartBody>
    </w:docPart>
    <w:docPart>
      <w:docPartPr>
        <w:name w:val="5B36A9E234F040DC9500B242866F6FC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4EE0A4-3BC5-4997-9129-7DE619404B69}"/>
      </w:docPartPr>
      <w:docPartBody>
        <w:p w:rsidR="00000000" w:rsidRDefault="00F2450E">
          <w:pPr>
            <w:pStyle w:val="5B36A9E234F040DC9500B242866F6FC4"/>
          </w:pPr>
          <w:r w:rsidRPr="00A45CFE">
            <w:rPr>
              <w:lang w:bidi="nl-NL"/>
            </w:rPr>
            <w:t>Telefoon thuis</w:t>
          </w:r>
        </w:p>
      </w:docPartBody>
    </w:docPart>
    <w:docPart>
      <w:docPartPr>
        <w:name w:val="8A90A14919EB46E79A6D15B8ED22368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79121A5-A7FB-4C5C-8241-6DEFFC3A16EE}"/>
      </w:docPartPr>
      <w:docPartBody>
        <w:p w:rsidR="00000000" w:rsidRDefault="00F2450E">
          <w:pPr>
            <w:pStyle w:val="8A90A14919EB46E79A6D15B8ED223683"/>
          </w:pPr>
          <w:r w:rsidRPr="00A45CFE">
            <w:rPr>
              <w:lang w:bidi="nl-NL"/>
            </w:rPr>
            <w:t>Mobiele telefoon</w:t>
          </w:r>
        </w:p>
      </w:docPartBody>
    </w:docPart>
    <w:docPart>
      <w:docPartPr>
        <w:name w:val="5AA1537D8E5543F7BE61D0380874649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438B1B2-B57D-4191-9418-1E7FF0C31C95}"/>
      </w:docPartPr>
      <w:docPartBody>
        <w:p w:rsidR="00000000" w:rsidRDefault="00F2450E">
          <w:pPr>
            <w:pStyle w:val="5AA1537D8E5543F7BE61D0380874649F"/>
          </w:pPr>
          <w:r w:rsidRPr="00A45CFE">
            <w:rPr>
              <w:lang w:bidi="nl-NL"/>
            </w:rPr>
            <w:t>E-mail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C47"/>
    <w:rsid w:val="005D6C47"/>
    <w:rsid w:val="00F2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71273958A820437DB68E880A5B2E90B5">
    <w:name w:val="71273958A820437DB68E880A5B2E90B5"/>
  </w:style>
  <w:style w:type="paragraph" w:customStyle="1" w:styleId="40E416382DE0459193F9C61524CB40E0">
    <w:name w:val="40E416382DE0459193F9C61524CB40E0"/>
  </w:style>
  <w:style w:type="paragraph" w:customStyle="1" w:styleId="F8D278F931644FB2911535EB00BACD3C">
    <w:name w:val="F8D278F931644FB2911535EB00BACD3C"/>
  </w:style>
  <w:style w:type="paragraph" w:customStyle="1" w:styleId="671AB00C58E04100BF4F5FB41BED33E2">
    <w:name w:val="671AB00C58E04100BF4F5FB41BED33E2"/>
  </w:style>
  <w:style w:type="paragraph" w:customStyle="1" w:styleId="5B36A9E234F040DC9500B242866F6FC4">
    <w:name w:val="5B36A9E234F040DC9500B242866F6FC4"/>
  </w:style>
  <w:style w:type="paragraph" w:customStyle="1" w:styleId="8A90A14919EB46E79A6D15B8ED223683">
    <w:name w:val="8A90A14919EB46E79A6D15B8ED223683"/>
  </w:style>
  <w:style w:type="paragraph" w:customStyle="1" w:styleId="5AA1537D8E5543F7BE61D0380874649F">
    <w:name w:val="5AA1537D8E5543F7BE61D0380874649F"/>
  </w:style>
  <w:style w:type="paragraph" w:customStyle="1" w:styleId="BC3449B65C294B168A8FF20ECE05D6EE">
    <w:name w:val="BC3449B65C294B168A8FF20ECE05D6EE"/>
  </w:style>
  <w:style w:type="paragraph" w:customStyle="1" w:styleId="D4F85208780D4BA49BB37FFC2A7DE4B4">
    <w:name w:val="D4F85208780D4BA49BB37FFC2A7DE4B4"/>
  </w:style>
  <w:style w:type="paragraph" w:customStyle="1" w:styleId="BF2728C70CF649D5BFD2E232280AA4EB">
    <w:name w:val="BF2728C70CF649D5BFD2E232280AA4EB"/>
  </w:style>
  <w:style w:type="paragraph" w:customStyle="1" w:styleId="5E3AB899161641C8A022CA63AC87181A">
    <w:name w:val="5E3AB899161641C8A022CA63AC87181A"/>
  </w:style>
  <w:style w:type="paragraph" w:customStyle="1" w:styleId="159E2B59254341C6901FAC025EE01BDF">
    <w:name w:val="159E2B59254341C6901FAC025EE01BDF"/>
  </w:style>
  <w:style w:type="paragraph" w:customStyle="1" w:styleId="7ABFB6CDE2C84A53BB5D58A3C2164C08">
    <w:name w:val="7ABFB6CDE2C84A53BB5D58A3C2164C08"/>
  </w:style>
  <w:style w:type="paragraph" w:customStyle="1" w:styleId="0B1493AAD58E46DA8A21ADA218CB423B">
    <w:name w:val="0B1493AAD58E46DA8A21ADA218CB423B"/>
  </w:style>
  <w:style w:type="paragraph" w:customStyle="1" w:styleId="43FE66271BE54122B48FB60AFAB82F78">
    <w:name w:val="43FE66271BE54122B48FB60AFAB82F78"/>
  </w:style>
  <w:style w:type="paragraph" w:customStyle="1" w:styleId="A768B0EDA22840E09CBF77765490EEA0">
    <w:name w:val="A768B0EDA22840E09CBF77765490EEA0"/>
  </w:style>
  <w:style w:type="paragraph" w:customStyle="1" w:styleId="C542D900640A4FCD85A73D1272FC50CC">
    <w:name w:val="C542D900640A4FCD85A73D1272FC50CC"/>
  </w:style>
  <w:style w:type="paragraph" w:customStyle="1" w:styleId="1A5C704CDD874F8E8FEA7072C9C04CC8">
    <w:name w:val="1A5C704CDD874F8E8FEA7072C9C04CC8"/>
  </w:style>
  <w:style w:type="paragraph" w:customStyle="1" w:styleId="17764D6A24354D44A4DC01AA0FA0195A">
    <w:name w:val="17764D6A24354D44A4DC01AA0FA0195A"/>
  </w:style>
  <w:style w:type="paragraph" w:customStyle="1" w:styleId="9C6844E077E5424DABE9A789BFA2B396">
    <w:name w:val="9C6844E077E5424DABE9A789BFA2B396"/>
  </w:style>
  <w:style w:type="paragraph" w:customStyle="1" w:styleId="1F4879ADAC814442A1CAFD7BAE0F8895">
    <w:name w:val="1F4879ADAC814442A1CAFD7BAE0F8895"/>
  </w:style>
  <w:style w:type="paragraph" w:customStyle="1" w:styleId="4E2028E3162A435CB81F57DD30AF063E">
    <w:name w:val="4E2028E3162A435CB81F57DD30AF063E"/>
  </w:style>
  <w:style w:type="paragraph" w:customStyle="1" w:styleId="61AEF4A537DA49EBA84F74F6FDA90903">
    <w:name w:val="61AEF4A537DA49EBA84F74F6FDA90903"/>
  </w:style>
  <w:style w:type="paragraph" w:customStyle="1" w:styleId="5E1C9DAAC6E5406FABAE9DE8F344837C">
    <w:name w:val="5E1C9DAAC6E5406FABAE9DE8F344837C"/>
    <w:rsid w:val="005D6C47"/>
  </w:style>
  <w:style w:type="paragraph" w:customStyle="1" w:styleId="CD5DAE03B524434A8B511B5EA3D94E41">
    <w:name w:val="CD5DAE03B524434A8B511B5EA3D94E41"/>
    <w:rsid w:val="005D6C47"/>
  </w:style>
  <w:style w:type="paragraph" w:customStyle="1" w:styleId="B8E973A805B44EC097FC56198EF9AF90">
    <w:name w:val="B8E973A805B44EC097FC56198EF9AF90"/>
    <w:rsid w:val="005D6C47"/>
  </w:style>
  <w:style w:type="paragraph" w:customStyle="1" w:styleId="79D3255C926F4FB0B805A51A0ECEF1B2">
    <w:name w:val="79D3255C926F4FB0B805A51A0ECEF1B2"/>
    <w:rsid w:val="005D6C47"/>
  </w:style>
  <w:style w:type="paragraph" w:customStyle="1" w:styleId="A1AA41E51F784F098A94F1DEFA82C52E">
    <w:name w:val="A1AA41E51F784F098A94F1DEFA82C52E"/>
    <w:rsid w:val="005D6C47"/>
  </w:style>
  <w:style w:type="paragraph" w:customStyle="1" w:styleId="2A6A5C03617E46D689DB5553AD133922">
    <w:name w:val="2A6A5C03617E46D689DB5553AD133922"/>
    <w:rsid w:val="005D6C47"/>
  </w:style>
  <w:style w:type="paragraph" w:customStyle="1" w:styleId="E63BA03BEB2A4D529217AD6FFE988F19">
    <w:name w:val="E63BA03BEB2A4D529217AD6FFE988F19"/>
    <w:rsid w:val="005D6C47"/>
  </w:style>
  <w:style w:type="paragraph" w:customStyle="1" w:styleId="11CD52E96F564EE38C0A727B41885C8B">
    <w:name w:val="11CD52E96F564EE38C0A727B41885C8B"/>
    <w:rsid w:val="005D6C47"/>
  </w:style>
  <w:style w:type="paragraph" w:customStyle="1" w:styleId="15697F8CAC1141729786BC5AB26EFA48">
    <w:name w:val="15697F8CAC1141729786BC5AB26EFA48"/>
    <w:rsid w:val="005D6C47"/>
  </w:style>
  <w:style w:type="paragraph" w:customStyle="1" w:styleId="21A5FB4F83C9402896598E7A0718A26B">
    <w:name w:val="21A5FB4F83C9402896598E7A0718A26B"/>
    <w:rsid w:val="005D6C47"/>
  </w:style>
  <w:style w:type="paragraph" w:customStyle="1" w:styleId="CFD758104E1045208C2B8DE000A896D5">
    <w:name w:val="CFD758104E1045208C2B8DE000A896D5"/>
    <w:rsid w:val="005D6C47"/>
  </w:style>
  <w:style w:type="paragraph" w:customStyle="1" w:styleId="7F7EF471C9D349B2ACE858C0C1150D3B">
    <w:name w:val="7F7EF471C9D349B2ACE858C0C1150D3B"/>
    <w:rsid w:val="005D6C47"/>
  </w:style>
  <w:style w:type="paragraph" w:customStyle="1" w:styleId="984140C1075B4C7A9EC9DEC40AD0784C">
    <w:name w:val="984140C1075B4C7A9EC9DEC40AD0784C"/>
    <w:rsid w:val="005D6C47"/>
  </w:style>
  <w:style w:type="paragraph" w:customStyle="1" w:styleId="58FCE09C95314E1D91A4C657865069E1">
    <w:name w:val="58FCE09C95314E1D91A4C657865069E1"/>
    <w:rsid w:val="005D6C47"/>
  </w:style>
  <w:style w:type="paragraph" w:customStyle="1" w:styleId="C61A7FC7AE944AACB47A565A644EDB73">
    <w:name w:val="C61A7FC7AE944AACB47A565A644EDB73"/>
    <w:rsid w:val="005D6C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6D77387-5629-4C94-ADFE-7FDDA746E9B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2C2FF251-79A0-420F-854F-45861F7BF7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963F5A-FEF0-47F3-B2C8-C64B528A80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Vrijwilligersformulier.dotx</Template>
  <TotalTime>0</TotalTime>
  <Pages>1</Pages>
  <Words>34</Words>
  <Characters>189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2019-03-15T07:39:00Z</dcterms:created>
  <dcterms:modified xsi:type="dcterms:W3CDTF">2019-03-15T07:57:00Z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