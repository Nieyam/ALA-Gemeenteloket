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rast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8"/>
        <w:gridCol w:w="2125"/>
        <w:gridCol w:w="2412"/>
        <w:gridCol w:w="2081"/>
      </w:tblGrid>
      <w:tr w:rsidR="00650259" w:rsidRPr="00A45CFE" w:rsidTr="00C5584A">
        <w:sdt>
          <w:sdtPr>
            <w:id w:val="1621259925"/>
            <w:placeholder>
              <w:docPart w:val="AC3FDE4CC3D14758A206CC2F284414AF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vAlign w:val="bottom"/>
              </w:tcPr>
              <w:p w:rsidR="00650259" w:rsidRPr="00A45CFE" w:rsidRDefault="00346DE2" w:rsidP="00346DE2">
                <w:r w:rsidRPr="00A45CFE">
                  <w:rPr>
                    <w:lang w:bidi="nl-NL"/>
                  </w:rPr>
                  <w:t>Voornaam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650259" w:rsidRPr="00A45CFE" w:rsidRDefault="00650259" w:rsidP="00346DE2">
            <w:pPr>
              <w:spacing w:before="240"/>
            </w:pPr>
          </w:p>
        </w:tc>
      </w:tr>
      <w:tr w:rsidR="00650259" w:rsidRPr="00A45CFE" w:rsidTr="00C5584A">
        <w:sdt>
          <w:sdtPr>
            <w:id w:val="-1470592894"/>
            <w:placeholder>
              <w:docPart w:val="FAF1DDEAF0584F9C92CE3C19FB5B217A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vAlign w:val="bottom"/>
              </w:tcPr>
              <w:p w:rsidR="00650259" w:rsidRPr="00A45CFE" w:rsidRDefault="00346DE2" w:rsidP="00346DE2">
                <w:r w:rsidRPr="00A45CFE">
                  <w:rPr>
                    <w:lang w:bidi="nl-NL"/>
                  </w:rPr>
                  <w:t>Achternaam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650259" w:rsidRPr="00A45CFE" w:rsidRDefault="00650259" w:rsidP="00346DE2">
            <w:pPr>
              <w:spacing w:before="240"/>
            </w:pPr>
          </w:p>
        </w:tc>
      </w:tr>
      <w:tr w:rsidR="00650259" w:rsidRPr="00A45CFE" w:rsidTr="00C5584A">
        <w:sdt>
          <w:sdtPr>
            <w:id w:val="572943512"/>
            <w:placeholder>
              <w:docPart w:val="D0F2B626A7A148ED8FDA5F434A4D52C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vAlign w:val="bottom"/>
              </w:tcPr>
              <w:p w:rsidR="00650259" w:rsidRPr="00A45CFE" w:rsidRDefault="00346DE2" w:rsidP="00346DE2">
                <w:r w:rsidRPr="00A45CFE">
                  <w:rPr>
                    <w:lang w:bidi="nl-NL"/>
                  </w:rPr>
                  <w:t>Adres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650259" w:rsidRPr="00A45CFE" w:rsidRDefault="00650259" w:rsidP="00346DE2">
            <w:pPr>
              <w:spacing w:before="240"/>
            </w:pPr>
          </w:p>
        </w:tc>
      </w:tr>
      <w:tr w:rsidR="00650259" w:rsidRPr="00A45CFE" w:rsidTr="00C5584A">
        <w:sdt>
          <w:sdtPr>
            <w:id w:val="-521243642"/>
            <w:placeholder>
              <w:docPart w:val="D16CF5C4BEF943D5A7D4C04A67F24A87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vAlign w:val="bottom"/>
              </w:tcPr>
              <w:p w:rsidR="00650259" w:rsidRPr="00A45CFE" w:rsidRDefault="00346DE2" w:rsidP="00346DE2">
                <w:r w:rsidRPr="00A45CFE">
                  <w:rPr>
                    <w:lang w:bidi="nl-NL"/>
                  </w:rPr>
                  <w:t>Postcode en plaats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650259" w:rsidRPr="00A45CFE" w:rsidRDefault="00650259" w:rsidP="00346DE2">
            <w:pPr>
              <w:spacing w:before="240"/>
            </w:pPr>
          </w:p>
        </w:tc>
      </w:tr>
      <w:tr w:rsidR="00650259" w:rsidRPr="00A45CFE" w:rsidTr="0030536C">
        <w:sdt>
          <w:sdtPr>
            <w:id w:val="83577009"/>
            <w:placeholder>
              <w:docPart w:val="9EE56931433C416FAA75F263C479EA16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vAlign w:val="bottom"/>
              </w:tcPr>
              <w:p w:rsidR="00650259" w:rsidRPr="00A45CFE" w:rsidRDefault="00346DE2" w:rsidP="00346DE2">
                <w:r w:rsidRPr="00A45CFE">
                  <w:rPr>
                    <w:lang w:bidi="nl-NL"/>
                  </w:rPr>
                  <w:t>Telefoon thuis</w:t>
                </w:r>
              </w:p>
            </w:tc>
          </w:sdtContent>
        </w:sdt>
        <w:tc>
          <w:tcPr>
            <w:tcW w:w="1177" w:type="pct"/>
            <w:tcBorders>
              <w:bottom w:val="single" w:sz="4" w:space="0" w:color="auto"/>
            </w:tcBorders>
            <w:vAlign w:val="bottom"/>
          </w:tcPr>
          <w:p w:rsidR="00650259" w:rsidRPr="00A45CFE" w:rsidRDefault="00650259" w:rsidP="00346DE2">
            <w:pPr>
              <w:spacing w:before="240"/>
            </w:pPr>
          </w:p>
        </w:tc>
        <w:sdt>
          <w:sdtPr>
            <w:id w:val="-1074967882"/>
            <w:placeholder>
              <w:docPart w:val="7B6AB7DB4F4542C8A55789ED11470EFC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6" w:type="pct"/>
                <w:vAlign w:val="bottom"/>
              </w:tcPr>
              <w:p w:rsidR="00650259" w:rsidRPr="00A45CFE" w:rsidRDefault="00346DE2" w:rsidP="00346DE2">
                <w:r w:rsidRPr="00A45CFE">
                  <w:rPr>
                    <w:lang w:bidi="nl-NL"/>
                  </w:rPr>
                  <w:t>Mobiele telefoon</w:t>
                </w:r>
              </w:p>
            </w:tc>
          </w:sdtContent>
        </w:sdt>
        <w:tc>
          <w:tcPr>
            <w:tcW w:w="1153" w:type="pct"/>
            <w:tcBorders>
              <w:bottom w:val="single" w:sz="4" w:space="0" w:color="auto"/>
            </w:tcBorders>
            <w:vAlign w:val="bottom"/>
          </w:tcPr>
          <w:p w:rsidR="00650259" w:rsidRPr="00A45CFE" w:rsidRDefault="00650259" w:rsidP="00346DE2">
            <w:pPr>
              <w:spacing w:before="240"/>
            </w:pPr>
          </w:p>
        </w:tc>
      </w:tr>
      <w:tr w:rsidR="00650259" w:rsidRPr="00A45CFE" w:rsidTr="00C5584A">
        <w:sdt>
          <w:sdtPr>
            <w:id w:val="-965116832"/>
            <w:placeholder>
              <w:docPart w:val="D914F920B04C4DD39EED9A3B79C4D527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vAlign w:val="bottom"/>
              </w:tcPr>
              <w:p w:rsidR="00650259" w:rsidRPr="00A45CFE" w:rsidRDefault="00346DE2" w:rsidP="00346DE2">
                <w:r w:rsidRPr="00A45CFE">
                  <w:rPr>
                    <w:lang w:bidi="nl-NL"/>
                  </w:rPr>
                  <w:t>E-mail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650259" w:rsidRPr="00A45CFE" w:rsidRDefault="00650259" w:rsidP="00346DE2">
            <w:pPr>
              <w:spacing w:before="240"/>
            </w:pPr>
          </w:p>
        </w:tc>
      </w:tr>
      <w:tr w:rsidR="00650259" w:rsidRPr="00A45CFE" w:rsidTr="00346DE2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:rsidR="00650259" w:rsidRPr="00A45CFE" w:rsidRDefault="00650259" w:rsidP="00346DE2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30536C" w:rsidRPr="00A45CFE" w:rsidTr="0023686A">
        <w:tc>
          <w:tcPr>
            <w:tcW w:w="1334" w:type="pct"/>
            <w:vAlign w:val="bottom"/>
          </w:tcPr>
          <w:p w:rsidR="0030536C" w:rsidRPr="00A45CFE" w:rsidRDefault="0030536C" w:rsidP="0030536C">
            <w:r>
              <w:t>Geboortedatum</w:t>
            </w:r>
          </w:p>
        </w:tc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30536C" w:rsidRPr="00A45CFE" w:rsidRDefault="0030536C" w:rsidP="0023686A">
            <w:pPr>
              <w:spacing w:before="240"/>
            </w:pPr>
          </w:p>
        </w:tc>
      </w:tr>
      <w:tr w:rsidR="0030536C" w:rsidRPr="00A45CFE" w:rsidTr="0023686A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:rsidR="0030536C" w:rsidRPr="00A45CFE" w:rsidRDefault="0030536C" w:rsidP="0023686A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30536C" w:rsidRPr="00A45CFE" w:rsidTr="0023686A">
        <w:tc>
          <w:tcPr>
            <w:tcW w:w="1334" w:type="pct"/>
            <w:vAlign w:val="bottom"/>
          </w:tcPr>
          <w:p w:rsidR="0030536C" w:rsidRPr="00A45CFE" w:rsidRDefault="0030536C" w:rsidP="0030536C">
            <w:r>
              <w:t>Geboorteplaats</w:t>
            </w:r>
          </w:p>
        </w:tc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30536C" w:rsidRPr="00A45CFE" w:rsidRDefault="0030536C" w:rsidP="0023686A">
            <w:pPr>
              <w:spacing w:before="240"/>
            </w:pPr>
          </w:p>
        </w:tc>
      </w:tr>
      <w:tr w:rsidR="0030536C" w:rsidRPr="00A45CFE" w:rsidTr="0023686A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:rsidR="0030536C" w:rsidRPr="00A45CFE" w:rsidRDefault="0030536C" w:rsidP="0023686A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30536C" w:rsidRPr="00A45CFE" w:rsidTr="0023686A">
        <w:tc>
          <w:tcPr>
            <w:tcW w:w="1334" w:type="pct"/>
            <w:vAlign w:val="bottom"/>
          </w:tcPr>
          <w:p w:rsidR="0030536C" w:rsidRPr="00A45CFE" w:rsidRDefault="0030536C" w:rsidP="0030536C">
            <w:r>
              <w:t>BSN-nummer</w:t>
            </w:r>
          </w:p>
        </w:tc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30536C" w:rsidRPr="00A45CFE" w:rsidRDefault="0030536C" w:rsidP="0023686A">
            <w:pPr>
              <w:spacing w:before="240"/>
            </w:pPr>
          </w:p>
        </w:tc>
      </w:tr>
      <w:tr w:rsidR="0030536C" w:rsidRPr="00A45CFE" w:rsidTr="0023686A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:rsidR="0030536C" w:rsidRPr="00A45CFE" w:rsidRDefault="0030536C" w:rsidP="0023686A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30536C" w:rsidRPr="00A45CFE" w:rsidTr="0023686A">
        <w:tc>
          <w:tcPr>
            <w:tcW w:w="1334" w:type="pct"/>
            <w:vAlign w:val="bottom"/>
          </w:tcPr>
          <w:p w:rsidR="0030536C" w:rsidRPr="00A45CFE" w:rsidRDefault="0030536C" w:rsidP="0030536C">
            <w:r>
              <w:t>Plaats</w:t>
            </w:r>
          </w:p>
        </w:tc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30536C" w:rsidRPr="00A45CFE" w:rsidRDefault="0030536C" w:rsidP="0023686A">
            <w:pPr>
              <w:spacing w:before="240"/>
            </w:pPr>
          </w:p>
        </w:tc>
      </w:tr>
      <w:tr w:rsidR="0030536C" w:rsidRPr="00A45CFE" w:rsidTr="0023686A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:rsidR="0030536C" w:rsidRPr="00A45CFE" w:rsidRDefault="0030536C" w:rsidP="0023686A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30536C" w:rsidRPr="00A45CFE" w:rsidTr="0023686A">
        <w:tc>
          <w:tcPr>
            <w:tcW w:w="1334" w:type="pct"/>
            <w:vAlign w:val="bottom"/>
          </w:tcPr>
          <w:p w:rsidR="0030536C" w:rsidRPr="00A45CFE" w:rsidRDefault="0030536C" w:rsidP="0030536C">
            <w:r>
              <w:t>Datum</w:t>
            </w:r>
          </w:p>
        </w:tc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30536C" w:rsidRPr="00A45CFE" w:rsidRDefault="0030536C" w:rsidP="0023686A">
            <w:pPr>
              <w:spacing w:before="240"/>
            </w:pPr>
          </w:p>
        </w:tc>
      </w:tr>
      <w:tr w:rsidR="0030536C" w:rsidRPr="00A45CFE" w:rsidTr="0023686A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:rsidR="0030536C" w:rsidRPr="00A45CFE" w:rsidRDefault="0030536C" w:rsidP="0023686A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30536C" w:rsidRPr="00A45CFE" w:rsidTr="0023686A">
        <w:tc>
          <w:tcPr>
            <w:tcW w:w="1334" w:type="pct"/>
            <w:vAlign w:val="bottom"/>
          </w:tcPr>
          <w:p w:rsidR="0030536C" w:rsidRDefault="0030536C" w:rsidP="0030536C"/>
          <w:p w:rsidR="0030536C" w:rsidRDefault="0030536C" w:rsidP="0030536C"/>
          <w:p w:rsidR="0030536C" w:rsidRDefault="0030536C" w:rsidP="0030536C"/>
          <w:p w:rsidR="0030536C" w:rsidRDefault="0030536C" w:rsidP="0030536C"/>
          <w:p w:rsidR="0030536C" w:rsidRDefault="0030536C" w:rsidP="0030536C"/>
          <w:p w:rsidR="0030536C" w:rsidRPr="00A45CFE" w:rsidRDefault="0030536C" w:rsidP="0030536C">
            <w:r>
              <w:t>Handtekening</w:t>
            </w:r>
          </w:p>
        </w:tc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:rsidR="0030536C" w:rsidRPr="00A45CFE" w:rsidRDefault="0030536C" w:rsidP="0023686A">
            <w:pPr>
              <w:spacing w:before="240"/>
            </w:pPr>
          </w:p>
        </w:tc>
      </w:tr>
      <w:tr w:rsidR="0030536C" w:rsidRPr="00A45CFE" w:rsidTr="0023686A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:rsidR="0030536C" w:rsidRPr="00A45CFE" w:rsidRDefault="0030536C" w:rsidP="0023686A">
            <w:pPr>
              <w:rPr>
                <w:rFonts w:asciiTheme="majorHAnsi" w:hAnsiTheme="majorHAnsi"/>
                <w:b/>
                <w:sz w:val="8"/>
              </w:rPr>
            </w:pPr>
          </w:p>
        </w:tc>
      </w:tr>
    </w:tbl>
    <w:p w:rsidR="00CE6104" w:rsidRPr="00A45CFE" w:rsidRDefault="00CE6104" w:rsidP="00E677FE">
      <w:pPr>
        <w:spacing w:after="0"/>
        <w:rPr>
          <w:sz w:val="16"/>
          <w:szCs w:val="16"/>
        </w:rPr>
      </w:pPr>
    </w:p>
    <w:sectPr w:rsidR="00CE6104" w:rsidRPr="00A45CFE" w:rsidSect="000E5B5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4721" w:rsidRDefault="00C64721" w:rsidP="00650259">
      <w:pPr>
        <w:spacing w:after="0" w:line="240" w:lineRule="auto"/>
      </w:pPr>
      <w:r>
        <w:separator/>
      </w:r>
    </w:p>
  </w:endnote>
  <w:endnote w:type="continuationSeparator" w:id="0">
    <w:p w:rsidR="00C64721" w:rsidRDefault="00C64721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AD911A05-84BA-4675-B706-28D034EE8C0B}"/>
    <w:embedBold r:id="rId2" w:fontKey="{CBD5B504-2FA1-4134-81C8-6AEB3728C84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A6EDC8B3-C96F-418D-8514-E7EED6493102}"/>
    <w:embedBold r:id="rId4" w:fontKey="{D12140F5-C076-4592-A94C-6B8B76413356}"/>
    <w:embedItalic r:id="rId5" w:fontKey="{9A1F5E43-5694-44A8-A589-F5DD57CB1A3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8C45C4F8-72F9-46E4-AC26-3B1A8374ECE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536C" w:rsidRDefault="0030536C">
    <w:pPr>
      <w:pStyle w:val="Voetteks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536C" w:rsidRDefault="0030536C">
    <w:pPr>
      <w:pStyle w:val="Voetteks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536C" w:rsidRDefault="0030536C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4721" w:rsidRDefault="00C64721" w:rsidP="00650259">
      <w:pPr>
        <w:spacing w:after="0" w:line="240" w:lineRule="auto"/>
      </w:pPr>
      <w:r>
        <w:separator/>
      </w:r>
    </w:p>
  </w:footnote>
  <w:footnote w:type="continuationSeparator" w:id="0">
    <w:p w:rsidR="00C64721" w:rsidRDefault="00C64721" w:rsidP="00650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536C" w:rsidRDefault="0030536C">
    <w:pPr>
      <w:pStyle w:val="Koptek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536C" w:rsidRPr="0030536C" w:rsidRDefault="0030536C">
    <w:pPr>
      <w:pStyle w:val="Koptekst"/>
      <w:rPr>
        <w:color w:val="000000" w:themeColor="text1"/>
      </w:rPr>
    </w:pPr>
    <w:r>
      <w:rPr>
        <w:noProof/>
        <w:lang w:eastAsia="nl-NL"/>
      </w:rPr>
      <w:drawing>
        <wp:inline distT="0" distB="0" distL="0" distR="0" wp14:anchorId="246A3E3A" wp14:editId="1AE207C5">
          <wp:extent cx="2286000" cy="1022951"/>
          <wp:effectExtent l="0" t="0" r="0" b="6350"/>
          <wp:docPr id="2" name="Afbeelding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nnyy.g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0497" cy="103838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000000" w:themeColor="text1"/>
      </w:rPr>
      <w:t>Paspoort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536C" w:rsidRDefault="0030536C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Hoofdstuk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Hoofdstuk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Bijlag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Hoofdstuk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jstopsomteken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jstopsomteken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jstnummering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jstnummering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Genummerdetek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Hoofdstuk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Kop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Kop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Kop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Kop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Hoofdstuk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Hoofdstuk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proofState w:spelling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36C"/>
    <w:rsid w:val="00024115"/>
    <w:rsid w:val="00052382"/>
    <w:rsid w:val="0006568A"/>
    <w:rsid w:val="00076F0F"/>
    <w:rsid w:val="00084253"/>
    <w:rsid w:val="000D1F49"/>
    <w:rsid w:val="000E5B5B"/>
    <w:rsid w:val="001727CA"/>
    <w:rsid w:val="001C4A3D"/>
    <w:rsid w:val="002462F3"/>
    <w:rsid w:val="00247EB3"/>
    <w:rsid w:val="002C56E6"/>
    <w:rsid w:val="0030536C"/>
    <w:rsid w:val="00346DE2"/>
    <w:rsid w:val="00361E11"/>
    <w:rsid w:val="003B4744"/>
    <w:rsid w:val="003F0847"/>
    <w:rsid w:val="003F5A46"/>
    <w:rsid w:val="0040090B"/>
    <w:rsid w:val="0046302A"/>
    <w:rsid w:val="00487D2D"/>
    <w:rsid w:val="004D5D62"/>
    <w:rsid w:val="005112D0"/>
    <w:rsid w:val="005221AD"/>
    <w:rsid w:val="00577E06"/>
    <w:rsid w:val="005A3BF7"/>
    <w:rsid w:val="005F2035"/>
    <w:rsid w:val="005F7990"/>
    <w:rsid w:val="0063739C"/>
    <w:rsid w:val="00650259"/>
    <w:rsid w:val="006E629B"/>
    <w:rsid w:val="00731F26"/>
    <w:rsid w:val="00734F3F"/>
    <w:rsid w:val="00760D65"/>
    <w:rsid w:val="00770F25"/>
    <w:rsid w:val="007A35A8"/>
    <w:rsid w:val="007B0A85"/>
    <w:rsid w:val="007C6A52"/>
    <w:rsid w:val="0082043E"/>
    <w:rsid w:val="008221E3"/>
    <w:rsid w:val="008772AC"/>
    <w:rsid w:val="008E203A"/>
    <w:rsid w:val="0091229C"/>
    <w:rsid w:val="00940E73"/>
    <w:rsid w:val="0098597D"/>
    <w:rsid w:val="009F619A"/>
    <w:rsid w:val="009F6DDE"/>
    <w:rsid w:val="00A07415"/>
    <w:rsid w:val="00A34B7C"/>
    <w:rsid w:val="00A370A8"/>
    <w:rsid w:val="00A45CFE"/>
    <w:rsid w:val="00A65D5E"/>
    <w:rsid w:val="00B25CE8"/>
    <w:rsid w:val="00BB4CF3"/>
    <w:rsid w:val="00BD4753"/>
    <w:rsid w:val="00BD5CB1"/>
    <w:rsid w:val="00BE62EE"/>
    <w:rsid w:val="00C003BA"/>
    <w:rsid w:val="00C46878"/>
    <w:rsid w:val="00C5584A"/>
    <w:rsid w:val="00C64721"/>
    <w:rsid w:val="00CB4A51"/>
    <w:rsid w:val="00CD4532"/>
    <w:rsid w:val="00CD47B0"/>
    <w:rsid w:val="00CE6104"/>
    <w:rsid w:val="00CE7918"/>
    <w:rsid w:val="00D16163"/>
    <w:rsid w:val="00D27C15"/>
    <w:rsid w:val="00DB3FAD"/>
    <w:rsid w:val="00E61C09"/>
    <w:rsid w:val="00E677FE"/>
    <w:rsid w:val="00EB3B58"/>
    <w:rsid w:val="00EB563B"/>
    <w:rsid w:val="00EC7359"/>
    <w:rsid w:val="00EE3054"/>
    <w:rsid w:val="00F00606"/>
    <w:rsid w:val="00F01256"/>
    <w:rsid w:val="00F62A1B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8"/>
        <w:szCs w:val="28"/>
        <w:lang w:val="nl-NL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uiPriority w:val="1"/>
    <w:qFormat/>
    <w:rsid w:val="002462F3"/>
  </w:style>
  <w:style w:type="paragraph" w:styleId="Kop1">
    <w:name w:val="heading 1"/>
    <w:basedOn w:val="Standaard"/>
    <w:link w:val="Kop1Char"/>
    <w:uiPriority w:val="1"/>
    <w:semiHidden/>
    <w:qFormat/>
    <w:rsid w:val="00CD4532"/>
    <w:pPr>
      <w:tabs>
        <w:tab w:val="left" w:pos="2520"/>
        <w:tab w:val="left" w:pos="3360"/>
      </w:tabs>
      <w:spacing w:before="111" w:after="560"/>
      <w:outlineLvl w:val="0"/>
    </w:pPr>
    <w:rPr>
      <w:b/>
      <w:color w:val="4BACC6"/>
      <w:sz w:val="52"/>
    </w:rPr>
  </w:style>
  <w:style w:type="paragraph" w:styleId="Kop2">
    <w:name w:val="heading 2"/>
    <w:basedOn w:val="Standaard"/>
    <w:link w:val="Kop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Kop3">
    <w:name w:val="heading 3"/>
    <w:basedOn w:val="Standaard"/>
    <w:next w:val="Standaard"/>
    <w:link w:val="Kop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Kop4">
    <w:name w:val="heading 4"/>
    <w:basedOn w:val="Standaard"/>
    <w:link w:val="Kop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Kop5">
    <w:name w:val="heading 5"/>
    <w:basedOn w:val="Kop2"/>
    <w:link w:val="Kop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Kop6">
    <w:name w:val="heading 6"/>
    <w:basedOn w:val="Standaard"/>
    <w:next w:val="Standaard"/>
    <w:link w:val="Kop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1"/>
    <w:semiHidden/>
    <w:rsid w:val="00BB4CF3"/>
    <w:rPr>
      <w:b/>
      <w:color w:val="4BACC6"/>
      <w:sz w:val="52"/>
    </w:rPr>
  </w:style>
  <w:style w:type="character" w:customStyle="1" w:styleId="Hashtag">
    <w:name w:val="Hashtag"/>
    <w:basedOn w:val="Standaardalinea-lettertype"/>
    <w:uiPriority w:val="99"/>
    <w:semiHidden/>
    <w:rsid w:val="00CD4532"/>
    <w:rPr>
      <w:color w:val="2B579A"/>
      <w:shd w:val="clear" w:color="auto" w:fill="E6E6E6"/>
    </w:rPr>
  </w:style>
  <w:style w:type="paragraph" w:customStyle="1" w:styleId="Genummerdetekst">
    <w:name w:val="Genummerde tekst"/>
    <w:basedOn w:val="Standaard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Standaard1">
    <w:name w:val="Standaard1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Kop2Char">
    <w:name w:val="Kop 2 Char"/>
    <w:basedOn w:val="Standaardalinea-lettertype"/>
    <w:link w:val="Kop2"/>
    <w:uiPriority w:val="1"/>
    <w:semiHidden/>
    <w:rsid w:val="00BB4CF3"/>
    <w:rPr>
      <w:b/>
      <w:bCs/>
      <w:color w:val="694A77"/>
      <w:sz w:val="32"/>
      <w:szCs w:val="32"/>
      <w:lang w:eastAsia="zh-CN"/>
    </w:rPr>
  </w:style>
  <w:style w:type="paragraph" w:styleId="Standaardinspringing">
    <w:name w:val="Normal Indent"/>
    <w:basedOn w:val="Standaard"/>
    <w:uiPriority w:val="99"/>
    <w:rsid w:val="000D1F49"/>
    <w:pPr>
      <w:spacing w:before="120"/>
      <w:ind w:left="720"/>
    </w:pPr>
  </w:style>
  <w:style w:type="character" w:customStyle="1" w:styleId="Kop3Char">
    <w:name w:val="Kop 3 Char"/>
    <w:basedOn w:val="Standaardalinea-lettertype"/>
    <w:link w:val="Kop3"/>
    <w:uiPriority w:val="1"/>
    <w:semiHidden/>
    <w:rsid w:val="00BB4CF3"/>
    <w:rPr>
      <w:b/>
      <w:bCs/>
      <w:color w:val="694A77"/>
      <w:szCs w:val="27"/>
    </w:rPr>
  </w:style>
  <w:style w:type="paragraph" w:styleId="Inhopg1">
    <w:name w:val="toc 1"/>
    <w:basedOn w:val="Standaard"/>
    <w:next w:val="Standaard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Voetnoottekst">
    <w:name w:val="footnote text"/>
    <w:basedOn w:val="Standaard"/>
    <w:link w:val="Voetnootteks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BB4CF3"/>
    <w:rPr>
      <w:sz w:val="18"/>
      <w:szCs w:val="20"/>
    </w:rPr>
  </w:style>
  <w:style w:type="paragraph" w:styleId="Lijstopsomteken">
    <w:name w:val="List Bullet"/>
    <w:basedOn w:val="Standaard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Tekstopmerking">
    <w:name w:val="annotation text"/>
    <w:basedOn w:val="Standaard"/>
    <w:link w:val="TekstopmerkingChar"/>
    <w:uiPriority w:val="99"/>
    <w:semiHidden/>
    <w:rsid w:val="000D1F49"/>
    <w:rPr>
      <w:szCs w:val="24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CD4532"/>
    <w:rPr>
      <w:szCs w:val="24"/>
    </w:rPr>
  </w:style>
  <w:style w:type="paragraph" w:styleId="Koptekst">
    <w:name w:val="header"/>
    <w:basedOn w:val="Standaard"/>
    <w:link w:val="KoptekstChar"/>
    <w:uiPriority w:val="99"/>
    <w:unhideWhenUsed/>
    <w:rsid w:val="00F62A1B"/>
    <w:pPr>
      <w:spacing w:after="0"/>
    </w:pPr>
    <w:rPr>
      <w:rFonts w:asciiTheme="majorHAnsi" w:eastAsia="Calibri" w:hAnsiTheme="majorHAnsi" w:cs="Times New Roman"/>
      <w:b/>
      <w:color w:val="FFFFFF"/>
      <w:sz w:val="44"/>
    </w:rPr>
  </w:style>
  <w:style w:type="character" w:customStyle="1" w:styleId="KoptekstChar">
    <w:name w:val="Koptekst Char"/>
    <w:basedOn w:val="Standaardalinea-lettertype"/>
    <w:link w:val="Koptekst"/>
    <w:uiPriority w:val="99"/>
    <w:rsid w:val="00F62A1B"/>
    <w:rPr>
      <w:rFonts w:asciiTheme="majorHAnsi" w:eastAsia="Calibri" w:hAnsiTheme="majorHAnsi" w:cs="Times New Roman"/>
      <w:b/>
      <w:color w:val="FFFFFF"/>
      <w:sz w:val="44"/>
    </w:rPr>
  </w:style>
  <w:style w:type="paragraph" w:styleId="Voettekst">
    <w:name w:val="footer"/>
    <w:basedOn w:val="Standaard"/>
    <w:link w:val="VoettekstChar"/>
    <w:uiPriority w:val="99"/>
    <w:rsid w:val="002462F3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VoettekstChar">
    <w:name w:val="Voettekst Char"/>
    <w:basedOn w:val="Standaardalinea-lettertype"/>
    <w:link w:val="Voettekst"/>
    <w:uiPriority w:val="99"/>
    <w:rsid w:val="002462F3"/>
    <w:rPr>
      <w:sz w:val="18"/>
      <w:szCs w:val="24"/>
    </w:rPr>
  </w:style>
  <w:style w:type="character" w:styleId="Voetnootmarkering">
    <w:name w:val="footnote reference"/>
    <w:basedOn w:val="Standaardalinea-lettertype"/>
    <w:uiPriority w:val="99"/>
    <w:semiHidden/>
    <w:rsid w:val="000D1F49"/>
    <w:rPr>
      <w:vertAlign w:val="superscript"/>
    </w:rPr>
  </w:style>
  <w:style w:type="character" w:styleId="Verwijzingopmerking">
    <w:name w:val="annotation reference"/>
    <w:basedOn w:val="Standaardalinea-lettertype"/>
    <w:uiPriority w:val="99"/>
    <w:semiHidden/>
    <w:rsid w:val="000D1F49"/>
    <w:rPr>
      <w:sz w:val="18"/>
      <w:szCs w:val="18"/>
    </w:rPr>
  </w:style>
  <w:style w:type="paragraph" w:styleId="Lijstnummering">
    <w:name w:val="List Number"/>
    <w:basedOn w:val="Standaard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Standaardalinea-lettertype"/>
    <w:uiPriority w:val="99"/>
    <w:semiHidden/>
    <w:rsid w:val="000D1F49"/>
    <w:rPr>
      <w:color w:val="BF678E" w:themeColor="hyperlink"/>
      <w:u w:val="single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0D1F49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Geenafstand">
    <w:name w:val="No Spacing"/>
    <w:basedOn w:val="Standaard"/>
    <w:uiPriority w:val="1"/>
    <w:qFormat/>
    <w:rsid w:val="00731F26"/>
    <w:pPr>
      <w:widowControl w:val="0"/>
      <w:autoSpaceDE w:val="0"/>
      <w:autoSpaceDN w:val="0"/>
      <w:spacing w:after="0" w:line="240" w:lineRule="auto"/>
    </w:pPr>
    <w:rPr>
      <w:rFonts w:eastAsia="Calibri" w:cs="Calibri"/>
      <w:sz w:val="18"/>
    </w:rPr>
  </w:style>
  <w:style w:type="paragraph" w:styleId="Titel">
    <w:name w:val="Title"/>
    <w:basedOn w:val="Standaard"/>
    <w:next w:val="Standaard"/>
    <w:link w:val="Titel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semiHidden/>
    <w:rsid w:val="00BB4C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jstopsomteken2">
    <w:name w:val="List Bullet 2"/>
    <w:basedOn w:val="Standaard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Afbeeldingentabel">
    <w:name w:val="Afbeeldingentabel"/>
    <w:basedOn w:val="Standaardtabel"/>
    <w:uiPriority w:val="99"/>
    <w:rsid w:val="000D1F49"/>
    <w:tblPr/>
    <w:trPr>
      <w:cantSplit/>
    </w:trPr>
  </w:style>
  <w:style w:type="character" w:customStyle="1" w:styleId="Kop4Char">
    <w:name w:val="Kop 4 Char"/>
    <w:basedOn w:val="Standaardalinea-lettertype"/>
    <w:link w:val="Kop4"/>
    <w:uiPriority w:val="9"/>
    <w:semiHidden/>
    <w:rsid w:val="00BB4CF3"/>
    <w:rPr>
      <w:b/>
      <w:sz w:val="25"/>
      <w:szCs w:val="25"/>
    </w:rPr>
  </w:style>
  <w:style w:type="character" w:customStyle="1" w:styleId="Kop5Char">
    <w:name w:val="Kop 5 Char"/>
    <w:basedOn w:val="Kop2Char"/>
    <w:link w:val="Kop5"/>
    <w:uiPriority w:val="1"/>
    <w:semiHidden/>
    <w:rsid w:val="00BB4CF3"/>
    <w:rPr>
      <w:b/>
      <w:bCs/>
      <w:caps/>
      <w:color w:val="4BACC6"/>
      <w:sz w:val="32"/>
      <w:szCs w:val="32"/>
      <w:lang w:eastAsia="zh-CN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BB4CF3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BB4CF3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BB4CF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BB4CF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Inhopg2">
    <w:name w:val="toc 2"/>
    <w:basedOn w:val="Standaard"/>
    <w:next w:val="Standaard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Inhopg3">
    <w:name w:val="toc 3"/>
    <w:basedOn w:val="Standaard"/>
    <w:next w:val="Standaard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Lijstmetafbeeldingen">
    <w:name w:val="table of figures"/>
    <w:basedOn w:val="Standaard"/>
    <w:next w:val="Standaard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jstnummering2">
    <w:name w:val="List Number 2"/>
    <w:basedOn w:val="Standaard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GevolgdeHyperlink">
    <w:name w:val="FollowedHyperlink"/>
    <w:basedOn w:val="Standaardalinea-lettertype"/>
    <w:uiPriority w:val="99"/>
    <w:semiHidden/>
    <w:rsid w:val="000D1F49"/>
    <w:rPr>
      <w:color w:val="731F1C" w:themeColor="followedHyperlink"/>
      <w:u w:val="single"/>
    </w:rPr>
  </w:style>
  <w:style w:type="paragraph" w:styleId="Normaalweb">
    <w:name w:val="Normal (Web)"/>
    <w:basedOn w:val="Standaard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itelvanboek">
    <w:name w:val="Book Title"/>
    <w:basedOn w:val="Standaardalinea-lettertype"/>
    <w:uiPriority w:val="33"/>
    <w:semiHidden/>
    <w:rsid w:val="000D1F49"/>
    <w:rPr>
      <w:b/>
      <w:bCs/>
      <w:i/>
      <w:iCs/>
      <w:spacing w:val="5"/>
    </w:rPr>
  </w:style>
  <w:style w:type="paragraph" w:styleId="Kopvaninhoudsopgave">
    <w:name w:val="TOC Heading"/>
    <w:basedOn w:val="Standaard"/>
    <w:next w:val="Standaard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kst">
    <w:name w:val="macro"/>
    <w:link w:val="Macroteks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BB4CF3"/>
    <w:rPr>
      <w:rFonts w:ascii="Consolas" w:hAnsi="Consolas"/>
      <w:sz w:val="20"/>
      <w:szCs w:val="20"/>
    </w:rPr>
  </w:style>
  <w:style w:type="table" w:styleId="Tabelraster">
    <w:name w:val="Table Grid"/>
    <w:basedOn w:val="Standaardtabe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vantijdelijkeaanduiding">
    <w:name w:val="Placeholder Text"/>
    <w:basedOn w:val="Standaardalinea-lettertype"/>
    <w:uiPriority w:val="99"/>
    <w:semiHidden/>
    <w:rsid w:val="00346D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ess\AppData\Roaming\Microsoft\Templates\Vrijwilligersformuli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C3FDE4CC3D14758A206CC2F284414A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FCE8325-D5B4-41A6-85A4-590B02D5731B}"/>
      </w:docPartPr>
      <w:docPartBody>
        <w:p w:rsidR="00000000" w:rsidRDefault="00B467E2">
          <w:pPr>
            <w:pStyle w:val="AC3FDE4CC3D14758A206CC2F284414AF"/>
          </w:pPr>
          <w:r w:rsidRPr="00A45CFE">
            <w:rPr>
              <w:lang w:bidi="nl-NL"/>
            </w:rPr>
            <w:t>Voornaam</w:t>
          </w:r>
        </w:p>
      </w:docPartBody>
    </w:docPart>
    <w:docPart>
      <w:docPartPr>
        <w:name w:val="FAF1DDEAF0584F9C92CE3C19FB5B217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81305A2-6ACD-4EA4-9753-A3BEC7FF6E9C}"/>
      </w:docPartPr>
      <w:docPartBody>
        <w:p w:rsidR="00000000" w:rsidRDefault="00B467E2">
          <w:pPr>
            <w:pStyle w:val="FAF1DDEAF0584F9C92CE3C19FB5B217A"/>
          </w:pPr>
          <w:r w:rsidRPr="00A45CFE">
            <w:rPr>
              <w:lang w:bidi="nl-NL"/>
            </w:rPr>
            <w:t>Achternaam</w:t>
          </w:r>
        </w:p>
      </w:docPartBody>
    </w:docPart>
    <w:docPart>
      <w:docPartPr>
        <w:name w:val="D0F2B626A7A148ED8FDA5F434A4D52C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F342E0F-A1EC-4249-8DFA-5E14B60639C2}"/>
      </w:docPartPr>
      <w:docPartBody>
        <w:p w:rsidR="00000000" w:rsidRDefault="00B467E2">
          <w:pPr>
            <w:pStyle w:val="D0F2B626A7A148ED8FDA5F434A4D52C0"/>
          </w:pPr>
          <w:r w:rsidRPr="00A45CFE">
            <w:rPr>
              <w:lang w:bidi="nl-NL"/>
            </w:rPr>
            <w:t>Adres</w:t>
          </w:r>
        </w:p>
      </w:docPartBody>
    </w:docPart>
    <w:docPart>
      <w:docPartPr>
        <w:name w:val="D16CF5C4BEF943D5A7D4C04A67F24A8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AEBA2D7-9066-4436-8F19-138D94E25ADD}"/>
      </w:docPartPr>
      <w:docPartBody>
        <w:p w:rsidR="00000000" w:rsidRDefault="00B467E2">
          <w:pPr>
            <w:pStyle w:val="D16CF5C4BEF943D5A7D4C04A67F24A87"/>
          </w:pPr>
          <w:r w:rsidRPr="00A45CFE">
            <w:rPr>
              <w:lang w:bidi="nl-NL"/>
            </w:rPr>
            <w:t>Postcode en plaats</w:t>
          </w:r>
        </w:p>
      </w:docPartBody>
    </w:docPart>
    <w:docPart>
      <w:docPartPr>
        <w:name w:val="9EE56931433C416FAA75F263C479EA1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ED0D52A-5285-4A0F-895C-C461DF413450}"/>
      </w:docPartPr>
      <w:docPartBody>
        <w:p w:rsidR="00000000" w:rsidRDefault="00B467E2">
          <w:pPr>
            <w:pStyle w:val="9EE56931433C416FAA75F263C479EA16"/>
          </w:pPr>
          <w:r w:rsidRPr="00A45CFE">
            <w:rPr>
              <w:lang w:bidi="nl-NL"/>
            </w:rPr>
            <w:t>Telefoon thuis</w:t>
          </w:r>
        </w:p>
      </w:docPartBody>
    </w:docPart>
    <w:docPart>
      <w:docPartPr>
        <w:name w:val="7B6AB7DB4F4542C8A55789ED11470EF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F48DC66-272E-4595-8EE4-B34059CDFEA0}"/>
      </w:docPartPr>
      <w:docPartBody>
        <w:p w:rsidR="00000000" w:rsidRDefault="00B467E2">
          <w:pPr>
            <w:pStyle w:val="7B6AB7DB4F4542C8A55789ED11470EFC"/>
          </w:pPr>
          <w:r w:rsidRPr="00A45CFE">
            <w:rPr>
              <w:lang w:bidi="nl-NL"/>
            </w:rPr>
            <w:t>Mobiele telefoon</w:t>
          </w:r>
        </w:p>
      </w:docPartBody>
    </w:docPart>
    <w:docPart>
      <w:docPartPr>
        <w:name w:val="D914F920B04C4DD39EED9A3B79C4D52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6063A78-3ED1-4F1E-A905-D1BD24C4274D}"/>
      </w:docPartPr>
      <w:docPartBody>
        <w:p w:rsidR="00000000" w:rsidRDefault="00B467E2">
          <w:pPr>
            <w:pStyle w:val="D914F920B04C4DD39EED9A3B79C4D527"/>
          </w:pPr>
          <w:r w:rsidRPr="00A45CFE">
            <w:rPr>
              <w:lang w:bidi="nl-NL"/>
            </w:rPr>
            <w:t>E-mail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681"/>
    <w:rsid w:val="00B467E2"/>
    <w:rsid w:val="00FE3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AC3FDE4CC3D14758A206CC2F284414AF">
    <w:name w:val="AC3FDE4CC3D14758A206CC2F284414AF"/>
  </w:style>
  <w:style w:type="paragraph" w:customStyle="1" w:styleId="FAF1DDEAF0584F9C92CE3C19FB5B217A">
    <w:name w:val="FAF1DDEAF0584F9C92CE3C19FB5B217A"/>
  </w:style>
  <w:style w:type="paragraph" w:customStyle="1" w:styleId="D0F2B626A7A148ED8FDA5F434A4D52C0">
    <w:name w:val="D0F2B626A7A148ED8FDA5F434A4D52C0"/>
  </w:style>
  <w:style w:type="paragraph" w:customStyle="1" w:styleId="D16CF5C4BEF943D5A7D4C04A67F24A87">
    <w:name w:val="D16CF5C4BEF943D5A7D4C04A67F24A87"/>
  </w:style>
  <w:style w:type="paragraph" w:customStyle="1" w:styleId="9EE56931433C416FAA75F263C479EA16">
    <w:name w:val="9EE56931433C416FAA75F263C479EA16"/>
  </w:style>
  <w:style w:type="paragraph" w:customStyle="1" w:styleId="7B6AB7DB4F4542C8A55789ED11470EFC">
    <w:name w:val="7B6AB7DB4F4542C8A55789ED11470EFC"/>
  </w:style>
  <w:style w:type="paragraph" w:customStyle="1" w:styleId="D914F920B04C4DD39EED9A3B79C4D527">
    <w:name w:val="D914F920B04C4DD39EED9A3B79C4D527"/>
  </w:style>
  <w:style w:type="paragraph" w:customStyle="1" w:styleId="38ED971B46C14C56AE3254BB28FC0BF9">
    <w:name w:val="38ED971B46C14C56AE3254BB28FC0BF9"/>
  </w:style>
  <w:style w:type="paragraph" w:customStyle="1" w:styleId="0B37914CCC1D4255AA26A3BFB91E6C62">
    <w:name w:val="0B37914CCC1D4255AA26A3BFB91E6C62"/>
  </w:style>
  <w:style w:type="paragraph" w:customStyle="1" w:styleId="088CEF0D505347749B268D00BE0CFD08">
    <w:name w:val="088CEF0D505347749B268D00BE0CFD08"/>
  </w:style>
  <w:style w:type="paragraph" w:customStyle="1" w:styleId="2C51BBDD3D7C4B278AB4B43841B8B663">
    <w:name w:val="2C51BBDD3D7C4B278AB4B43841B8B663"/>
  </w:style>
  <w:style w:type="paragraph" w:customStyle="1" w:styleId="21EEA5ED3BA74AD09FB944618F670F15">
    <w:name w:val="21EEA5ED3BA74AD09FB944618F670F15"/>
  </w:style>
  <w:style w:type="paragraph" w:customStyle="1" w:styleId="D2832FC12DF64F8D9865A99DC4AFE3E0">
    <w:name w:val="D2832FC12DF64F8D9865A99DC4AFE3E0"/>
  </w:style>
  <w:style w:type="paragraph" w:customStyle="1" w:styleId="0626E01F6FAA43BA8A46AAA43CB3D72C">
    <w:name w:val="0626E01F6FAA43BA8A46AAA43CB3D72C"/>
  </w:style>
  <w:style w:type="paragraph" w:customStyle="1" w:styleId="7422495B99E14FDDA20F1C9F203EF64C">
    <w:name w:val="7422495B99E14FDDA20F1C9F203EF64C"/>
  </w:style>
  <w:style w:type="paragraph" w:customStyle="1" w:styleId="08EAB3911F454B5391C4192AEC2E1ED5">
    <w:name w:val="08EAB3911F454B5391C4192AEC2E1ED5"/>
  </w:style>
  <w:style w:type="paragraph" w:customStyle="1" w:styleId="24778039DB944B4F8B2AD3BB16A1D708">
    <w:name w:val="24778039DB944B4F8B2AD3BB16A1D708"/>
  </w:style>
  <w:style w:type="paragraph" w:customStyle="1" w:styleId="76809532BBCE44E4A626A33D4D07F3EC">
    <w:name w:val="76809532BBCE44E4A626A33D4D07F3EC"/>
  </w:style>
  <w:style w:type="paragraph" w:customStyle="1" w:styleId="01CA9B2B7FF94B099F4FD265E26C30FA">
    <w:name w:val="01CA9B2B7FF94B099F4FD265E26C30FA"/>
  </w:style>
  <w:style w:type="paragraph" w:customStyle="1" w:styleId="690DEEAF3ED44673BC4C57EA58582480">
    <w:name w:val="690DEEAF3ED44673BC4C57EA58582480"/>
  </w:style>
  <w:style w:type="paragraph" w:customStyle="1" w:styleId="04781ACFC79442FC85398C3D203FA075">
    <w:name w:val="04781ACFC79442FC85398C3D203FA075"/>
  </w:style>
  <w:style w:type="paragraph" w:customStyle="1" w:styleId="1D1EE7428B7242A0B1A11A690D39E009">
    <w:name w:val="1D1EE7428B7242A0B1A11A690D39E009"/>
  </w:style>
  <w:style w:type="paragraph" w:customStyle="1" w:styleId="28EC417804924389B552A313C0550E05">
    <w:name w:val="28EC417804924389B552A313C0550E05"/>
  </w:style>
  <w:style w:type="paragraph" w:customStyle="1" w:styleId="74C5DDFD0B9748CCB5E183DF92654C84">
    <w:name w:val="74C5DDFD0B9748CCB5E183DF92654C84"/>
    <w:rsid w:val="00FE3681"/>
  </w:style>
  <w:style w:type="paragraph" w:customStyle="1" w:styleId="A971AF1985C740F881CB7FF6E90594D9">
    <w:name w:val="A971AF1985C740F881CB7FF6E90594D9"/>
    <w:rsid w:val="00FE3681"/>
  </w:style>
  <w:style w:type="paragraph" w:customStyle="1" w:styleId="65FB8E27E5FA411095C225C7363F82A5">
    <w:name w:val="65FB8E27E5FA411095C225C7363F82A5"/>
    <w:rsid w:val="00FE3681"/>
  </w:style>
  <w:style w:type="paragraph" w:customStyle="1" w:styleId="673DA63AF9204228A9EF558B6FBBE81B">
    <w:name w:val="673DA63AF9204228A9EF558B6FBBE81B"/>
    <w:rsid w:val="00FE3681"/>
  </w:style>
  <w:style w:type="paragraph" w:customStyle="1" w:styleId="6BAC489CA8D84261B23ED0CB2436B498">
    <w:name w:val="6BAC489CA8D84261B23ED0CB2436B498"/>
    <w:rsid w:val="00FE3681"/>
  </w:style>
  <w:style w:type="paragraph" w:customStyle="1" w:styleId="62BA104BA8E846DBB209F220486DC4EA">
    <w:name w:val="62BA104BA8E846DBB209F220486DC4EA"/>
    <w:rsid w:val="00FE36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6D77387-5629-4C94-ADFE-7FDDA746E9B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2C2FF251-79A0-420F-854F-45861F7BF7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2963F5A-FEF0-47F3-B2C8-C64B528A80E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Vrijwilligersformulier.dotx</Template>
  <TotalTime>0</TotalTime>
  <Pages>1</Pages>
  <Words>32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2019-03-15T07:48:00Z</dcterms:created>
  <dcterms:modified xsi:type="dcterms:W3CDTF">2019-03-15T07:56:00Z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